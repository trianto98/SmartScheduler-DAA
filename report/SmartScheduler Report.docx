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6059" w14:textId="43F4048A" w:rsidR="008F19E9" w:rsidRDefault="002C52BA" w:rsidP="002C52BA">
      <w:pPr>
        <w:pStyle w:val="Title"/>
        <w:jc w:val="center"/>
      </w:pPr>
      <w:proofErr w:type="spellStart"/>
      <w:r>
        <w:t>SmartScheduler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– UTS DAA</w:t>
      </w:r>
    </w:p>
    <w:p w14:paraId="6CE43D6A" w14:textId="2846DDB3" w:rsidR="002C52BA" w:rsidRDefault="002C52BA" w:rsidP="002C52BA">
      <w:r>
        <w:t xml:space="preserve">Algoritma yang saya pilih adalah </w:t>
      </w:r>
      <w:proofErr w:type="spellStart"/>
      <w:r>
        <w:t>Earliest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 xml:space="preserve"> First (EDF) dengan </w:t>
      </w:r>
      <w:proofErr w:type="spellStart"/>
      <w:r>
        <w:t>tie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2C1AC34B" w14:textId="0BAECE1E" w:rsidR="002C52BA" w:rsidRDefault="002C52BA" w:rsidP="002C52BA">
      <w:r>
        <w:t xml:space="preserve">Problem yang ingin dipecahkan adalah </w:t>
      </w:r>
      <w:proofErr w:type="spellStart"/>
      <w:r>
        <w:t>CloudMax</w:t>
      </w:r>
      <w:proofErr w:type="spellEnd"/>
      <w:r>
        <w:t xml:space="preserve"> memiliki banyak tugas setiap hari, setiap tugas memiliki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dan </w:t>
      </w:r>
      <w:proofErr w:type="spellStart"/>
      <w:r>
        <w:t>deadline</w:t>
      </w:r>
      <w:proofErr w:type="spellEnd"/>
      <w:r>
        <w:t xml:space="preserve">. Program ini bertujuan untuk mengatur urutan eksekusi agar lebih banyak tugas yang dapat diselesaikan sebelum </w:t>
      </w:r>
      <w:proofErr w:type="spellStart"/>
      <w:r>
        <w:t>deadline</w:t>
      </w:r>
      <w:proofErr w:type="spellEnd"/>
      <w:r>
        <w:t>, dan total penyelesaian tugas yang seminimal mungkin.</w:t>
      </w:r>
    </w:p>
    <w:p w14:paraId="685BB0B8" w14:textId="0996E9B4" w:rsidR="002C52BA" w:rsidRDefault="002C52BA" w:rsidP="002C52BA">
      <w:r>
        <w:t xml:space="preserve">Saya menggunakan EDF karena EDF merupakan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yang secara klasik paling relevan dalam </w:t>
      </w:r>
      <w:proofErr w:type="spellStart"/>
      <w:r>
        <w:t>scheduling</w:t>
      </w:r>
      <w:proofErr w:type="spellEnd"/>
      <w:r>
        <w:t xml:space="preserve"> yang memiliki faktor </w:t>
      </w:r>
      <w:proofErr w:type="spellStart"/>
      <w:r>
        <w:t>deadline</w:t>
      </w:r>
      <w:proofErr w:type="spellEnd"/>
      <w:r>
        <w:t xml:space="preserve">. EDF memilih tugas dengan </w:t>
      </w:r>
      <w:proofErr w:type="spellStart"/>
      <w:r>
        <w:t>deadline</w:t>
      </w:r>
      <w:proofErr w:type="spellEnd"/>
      <w:r>
        <w:t xml:space="preserve"> yang paling dekat terlebih dahulu, dengan </w:t>
      </w:r>
      <w:proofErr w:type="spellStart"/>
      <w:r>
        <w:t>tie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>, hasil total penyelesaian tugas dimungkinkan akan sedikit lebih optimal dibandingkan jika kita menggunakan EDF murni.</w:t>
      </w:r>
    </w:p>
    <w:p w14:paraId="3593468C" w14:textId="2C04E9D2" w:rsidR="002C52BA" w:rsidRDefault="002C52BA" w:rsidP="002C52BA">
      <w:r>
        <w:t xml:space="preserve">Pseudo </w:t>
      </w:r>
      <w:proofErr w:type="spellStart"/>
      <w:r>
        <w:t>algorithm</w:t>
      </w:r>
      <w:proofErr w:type="spellEnd"/>
      <w:r>
        <w:t>:</w:t>
      </w:r>
    </w:p>
    <w:p w14:paraId="110D0EA5" w14:textId="5A5BED1C" w:rsidR="002C52BA" w:rsidRDefault="002C52BA" w:rsidP="002C52BA">
      <w:pPr>
        <w:pStyle w:val="ListParagraph"/>
        <w:numPr>
          <w:ilvl w:val="0"/>
          <w:numId w:val="3"/>
        </w:numPr>
      </w:pPr>
      <w:r>
        <w:t>Membaca semua tugas yang ada (p, d)</w:t>
      </w:r>
    </w:p>
    <w:p w14:paraId="63474AA2" w14:textId="699EB4ED" w:rsidR="00A77404" w:rsidRDefault="00A77404" w:rsidP="00A77404">
      <w:pPr>
        <w:pStyle w:val="ListParagraph"/>
        <w:jc w:val="center"/>
      </w:pPr>
      <w:r>
        <w:rPr>
          <w:noProof/>
        </w:rPr>
        <w:drawing>
          <wp:inline distT="0" distB="0" distL="0" distR="0" wp14:anchorId="088FD1FA" wp14:editId="6B9CB7EB">
            <wp:extent cx="1914286" cy="1342857"/>
            <wp:effectExtent l="0" t="0" r="0" b="0"/>
            <wp:docPr id="845382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821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5DB6" w14:textId="48259932" w:rsidR="002C52BA" w:rsidRDefault="002C52BA" w:rsidP="002C52BA">
      <w:pPr>
        <w:pStyle w:val="ListParagraph"/>
        <w:numPr>
          <w:ilvl w:val="0"/>
          <w:numId w:val="3"/>
        </w:numPr>
      </w:pPr>
      <w:r>
        <w:t xml:space="preserve">Melakukan </w:t>
      </w:r>
      <w:proofErr w:type="spellStart"/>
      <w:r>
        <w:t>sorting</w:t>
      </w:r>
      <w:proofErr w:type="spellEnd"/>
      <w:r>
        <w:t xml:space="preserve"> berdasarkan </w:t>
      </w:r>
      <w:proofErr w:type="spellStart"/>
      <w:r>
        <w:t>deadline</w:t>
      </w:r>
      <w:proofErr w:type="spellEnd"/>
      <w:r>
        <w:t xml:space="preserve"> yang lebih cepat</w:t>
      </w:r>
    </w:p>
    <w:p w14:paraId="026E99DC" w14:textId="63098A5C" w:rsidR="002C52BA" w:rsidRDefault="002C52BA" w:rsidP="002C52BA">
      <w:pPr>
        <w:pStyle w:val="ListParagraph"/>
        <w:numPr>
          <w:ilvl w:val="0"/>
          <w:numId w:val="3"/>
        </w:numPr>
      </w:pPr>
      <w:r>
        <w:t xml:space="preserve">Jika sama, maka melakukan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 xml:space="preserve"> yang sama menggunakan waktu penyelesaian yang lebih cepat</w:t>
      </w:r>
    </w:p>
    <w:p w14:paraId="5DF78326" w14:textId="41B338D9" w:rsidR="00A77404" w:rsidRDefault="002C52BA" w:rsidP="00A77404">
      <w:pPr>
        <w:pStyle w:val="ListParagraph"/>
        <w:numPr>
          <w:ilvl w:val="0"/>
          <w:numId w:val="3"/>
        </w:numPr>
      </w:pPr>
      <w:r>
        <w:t>Mengerjakan tugas sesuai urutan dan melakukan perhitungan waktu penyelesaian</w:t>
      </w:r>
    </w:p>
    <w:p w14:paraId="67C3FA00" w14:textId="04FC384A" w:rsidR="002C52BA" w:rsidRDefault="002C52BA" w:rsidP="002C52BA">
      <w:pPr>
        <w:pStyle w:val="ListParagraph"/>
        <w:numPr>
          <w:ilvl w:val="0"/>
          <w:numId w:val="3"/>
        </w:numPr>
      </w:pPr>
      <w:r>
        <w:t xml:space="preserve">Menandai tugas mana saja yang berhasil dikerjakan sesuai dengan </w:t>
      </w:r>
      <w:proofErr w:type="spellStart"/>
      <w:r>
        <w:t>deadline</w:t>
      </w:r>
      <w:proofErr w:type="spellEnd"/>
    </w:p>
    <w:p w14:paraId="61773AC1" w14:textId="5FF3E830" w:rsidR="00A77404" w:rsidRDefault="00A77404" w:rsidP="00A77404">
      <w:pPr>
        <w:pStyle w:val="ListParagraph"/>
        <w:jc w:val="center"/>
      </w:pPr>
      <w:r>
        <w:rPr>
          <w:noProof/>
        </w:rPr>
        <w:drawing>
          <wp:inline distT="0" distB="0" distL="0" distR="0" wp14:anchorId="2B1F61E4" wp14:editId="64586CEA">
            <wp:extent cx="2828571" cy="1238095"/>
            <wp:effectExtent l="0" t="0" r="0" b="635"/>
            <wp:docPr id="1335528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83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C83A" w14:textId="5027497D" w:rsidR="002C52BA" w:rsidRDefault="002C52BA" w:rsidP="002C52BA">
      <w:pPr>
        <w:pStyle w:val="ListParagraph"/>
        <w:numPr>
          <w:ilvl w:val="0"/>
          <w:numId w:val="3"/>
        </w:numPr>
      </w:pPr>
      <w:r>
        <w:t>Menghitung SLA</w:t>
      </w:r>
    </w:p>
    <w:p w14:paraId="41769698" w14:textId="2C02F450" w:rsidR="00A77404" w:rsidRDefault="00A77404" w:rsidP="00A77404">
      <w:pPr>
        <w:pStyle w:val="ListParagraph"/>
        <w:jc w:val="center"/>
      </w:pPr>
      <w:r>
        <w:rPr>
          <w:noProof/>
        </w:rPr>
        <w:drawing>
          <wp:inline distT="0" distB="0" distL="0" distR="0" wp14:anchorId="0863622E" wp14:editId="3420C53B">
            <wp:extent cx="2695238" cy="1028571"/>
            <wp:effectExtent l="0" t="0" r="0" b="635"/>
            <wp:docPr id="9252318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1808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5B71" w14:textId="4146E5A9" w:rsidR="002C52BA" w:rsidRDefault="002C52BA" w:rsidP="002C52BA">
      <w:r>
        <w:t>Analisa kompleksitas:</w:t>
      </w:r>
    </w:p>
    <w:p w14:paraId="13C4C7D6" w14:textId="4C953E48" w:rsidR="002C52BA" w:rsidRDefault="002C52BA" w:rsidP="002C52BA">
      <w:pPr>
        <w:pStyle w:val="ListParagraph"/>
        <w:numPr>
          <w:ilvl w:val="0"/>
          <w:numId w:val="4"/>
        </w:numPr>
      </w:pPr>
      <w:proofErr w:type="spellStart"/>
      <w:r>
        <w:t>Sorting</w:t>
      </w:r>
      <w:proofErr w:type="spellEnd"/>
      <w:r>
        <w:t xml:space="preserve"> = O (n log n)</w:t>
      </w:r>
    </w:p>
    <w:p w14:paraId="08D1D796" w14:textId="669130DA" w:rsidR="002C52BA" w:rsidRDefault="002C52BA" w:rsidP="002C52BA">
      <w:pPr>
        <w:pStyle w:val="ListParagraph"/>
        <w:numPr>
          <w:ilvl w:val="0"/>
          <w:numId w:val="4"/>
        </w:numPr>
      </w:pPr>
      <w:proofErr w:type="spellStart"/>
      <w:r>
        <w:t>Loop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= O(n)</w:t>
      </w:r>
    </w:p>
    <w:p w14:paraId="455F64F5" w14:textId="3FB10EA2" w:rsidR="002C52BA" w:rsidRDefault="002C52BA" w:rsidP="002C52BA">
      <w:pPr>
        <w:pStyle w:val="ListParagraph"/>
        <w:numPr>
          <w:ilvl w:val="0"/>
          <w:numId w:val="4"/>
        </w:numPr>
      </w:pPr>
      <w:r>
        <w:lastRenderedPageBreak/>
        <w:t>Total T(n) = O (n log n)</w:t>
      </w:r>
    </w:p>
    <w:p w14:paraId="234B522B" w14:textId="708F35AF" w:rsidR="002C52BA" w:rsidRDefault="002C52BA" w:rsidP="002C52BA">
      <w:pPr>
        <w:pStyle w:val="ListParagraph"/>
        <w:numPr>
          <w:ilvl w:val="0"/>
          <w:numId w:val="4"/>
        </w:numPr>
      </w:pPr>
      <w:proofErr w:type="spellStart"/>
      <w:r>
        <w:t>Space</w:t>
      </w:r>
      <w:proofErr w:type="spellEnd"/>
      <w:r>
        <w:t xml:space="preserve"> = O(n)</w:t>
      </w:r>
    </w:p>
    <w:p w14:paraId="6E5E44F7" w14:textId="4555F0FE" w:rsidR="00A77404" w:rsidRDefault="002C52BA" w:rsidP="002C52BA">
      <w:r>
        <w:t xml:space="preserve">Program ini berguna di dalam skenario nyata dikarenakan </w:t>
      </w:r>
      <w:proofErr w:type="spellStart"/>
      <w:r>
        <w:t>Cloud</w:t>
      </w:r>
      <w:proofErr w:type="spellEnd"/>
      <w:r>
        <w:t xml:space="preserve"> SLA lebih penting dibandingkan sekedar waktu penyelesaian. </w:t>
      </w:r>
      <w:proofErr w:type="spellStart"/>
      <w:r>
        <w:t>Deadline</w:t>
      </w:r>
      <w:proofErr w:type="spellEnd"/>
      <w:r>
        <w:t xml:space="preserve"> manajemen pada saat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akan jauh lebih stabil dengan EDF. Di industri dan akademik banyak referensi menggunakan EDF sebagai dasar untuk real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. EDF memberikan keseimbangan antara optimalisasi dan juga komputasi. DP atau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bisa saja optimal tetapi tidak </w:t>
      </w:r>
      <w:proofErr w:type="spellStart"/>
      <w:r w:rsidR="00A77404">
        <w:t>feasible</w:t>
      </w:r>
      <w:proofErr w:type="spellEnd"/>
      <w:r w:rsidR="00A77404">
        <w:t xml:space="preserve"> </w:t>
      </w:r>
      <w:proofErr w:type="spellStart"/>
      <w:r w:rsidR="00A77404">
        <w:t>compute</w:t>
      </w:r>
      <w:proofErr w:type="spellEnd"/>
      <w:r w:rsidR="00A77404">
        <w:t xml:space="preserve"> </w:t>
      </w:r>
      <w:proofErr w:type="spellStart"/>
      <w:r w:rsidR="00A77404">
        <w:t>cost</w:t>
      </w:r>
      <w:proofErr w:type="spellEnd"/>
      <w:r w:rsidR="00A77404">
        <w:t xml:space="preserve"> untuk real </w:t>
      </w:r>
      <w:proofErr w:type="spellStart"/>
      <w:r w:rsidR="00A77404">
        <w:t>production</w:t>
      </w:r>
      <w:proofErr w:type="spellEnd"/>
      <w:r w:rsidR="00A77404">
        <w:t>.</w:t>
      </w:r>
    </w:p>
    <w:p w14:paraId="121B88A6" w14:textId="687A494E" w:rsidR="002C52BA" w:rsidRPr="002C52BA" w:rsidRDefault="002C52BA" w:rsidP="002C52BA"/>
    <w:sectPr w:rsidR="002C52BA" w:rsidRPr="002C52BA" w:rsidSect="00CE37E6"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D78E" w14:textId="77777777" w:rsidR="008C2DE2" w:rsidRDefault="008C2DE2" w:rsidP="000B7012">
      <w:pPr>
        <w:spacing w:after="0" w:line="240" w:lineRule="auto"/>
      </w:pPr>
      <w:r>
        <w:separator/>
      </w:r>
    </w:p>
  </w:endnote>
  <w:endnote w:type="continuationSeparator" w:id="0">
    <w:p w14:paraId="249B77DF" w14:textId="77777777" w:rsidR="008C2DE2" w:rsidRDefault="008C2DE2" w:rsidP="000B7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EDA60" w14:textId="77777777" w:rsidR="008C2DE2" w:rsidRDefault="008C2DE2" w:rsidP="000B7012">
      <w:pPr>
        <w:spacing w:after="0" w:line="240" w:lineRule="auto"/>
      </w:pPr>
      <w:r>
        <w:separator/>
      </w:r>
    </w:p>
  </w:footnote>
  <w:footnote w:type="continuationSeparator" w:id="0">
    <w:p w14:paraId="3CE8F920" w14:textId="77777777" w:rsidR="008C2DE2" w:rsidRDefault="008C2DE2" w:rsidP="000B7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7EAF" w14:textId="77777777" w:rsidR="00CE37E6" w:rsidRDefault="00CE37E6" w:rsidP="00CE37E6">
    <w:pPr>
      <w:pStyle w:val="Header"/>
      <w:jc w:val="right"/>
    </w:pPr>
    <w:r>
      <w:t>Trianto</w:t>
    </w:r>
  </w:p>
  <w:p w14:paraId="0FAEE242" w14:textId="77777777" w:rsidR="00CE37E6" w:rsidRDefault="00CE37E6" w:rsidP="00CE37E6">
    <w:pPr>
      <w:pStyle w:val="Header"/>
      <w:jc w:val="right"/>
    </w:pPr>
    <w:r>
      <w:t>01085240015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194E"/>
    <w:multiLevelType w:val="hybridMultilevel"/>
    <w:tmpl w:val="3BB4D5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E5BA6"/>
    <w:multiLevelType w:val="hybridMultilevel"/>
    <w:tmpl w:val="8D08F4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E8247E"/>
    <w:multiLevelType w:val="multilevel"/>
    <w:tmpl w:val="6C6281EA"/>
    <w:styleLink w:val="PG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908" w:hanging="454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362" w:hanging="454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816" w:hanging="454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2270" w:hanging="454"/>
      </w:pPr>
      <w:rPr>
        <w:rFonts w:hint="default"/>
      </w:rPr>
    </w:lvl>
    <w:lvl w:ilvl="5">
      <w:start w:val="1"/>
      <w:numFmt w:val="upperRoman"/>
      <w:lvlText w:val="%6)"/>
      <w:lvlJc w:val="left"/>
      <w:pPr>
        <w:ind w:left="2724" w:hanging="454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3178" w:hanging="454"/>
      </w:pPr>
      <w:rPr>
        <w:rFonts w:hint="default"/>
      </w:rPr>
    </w:lvl>
    <w:lvl w:ilvl="7">
      <w:start w:val="1"/>
      <w:numFmt w:val="upperLetter"/>
      <w:lvlText w:val="(%8)"/>
      <w:lvlJc w:val="left"/>
      <w:pPr>
        <w:ind w:left="3632" w:hanging="454"/>
      </w:pPr>
      <w:rPr>
        <w:rFonts w:hint="default"/>
      </w:rPr>
    </w:lvl>
    <w:lvl w:ilvl="8">
      <w:start w:val="1"/>
      <w:numFmt w:val="upperRoman"/>
      <w:lvlText w:val="(%9)"/>
      <w:lvlJc w:val="left"/>
      <w:pPr>
        <w:ind w:left="4086" w:hanging="454"/>
      </w:pPr>
      <w:rPr>
        <w:rFonts w:hint="default"/>
      </w:rPr>
    </w:lvl>
  </w:abstractNum>
  <w:num w:numId="1" w16cid:durableId="27722955">
    <w:abstractNumId w:val="2"/>
  </w:num>
  <w:num w:numId="2" w16cid:durableId="903953766">
    <w:abstractNumId w:val="2"/>
  </w:num>
  <w:num w:numId="3" w16cid:durableId="682054144">
    <w:abstractNumId w:val="0"/>
  </w:num>
  <w:num w:numId="4" w16cid:durableId="30470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BA"/>
    <w:rsid w:val="00001E31"/>
    <w:rsid w:val="000B7012"/>
    <w:rsid w:val="00172DE0"/>
    <w:rsid w:val="001E043F"/>
    <w:rsid w:val="00211C0F"/>
    <w:rsid w:val="002B3259"/>
    <w:rsid w:val="002C52BA"/>
    <w:rsid w:val="002F49A4"/>
    <w:rsid w:val="003C5D85"/>
    <w:rsid w:val="004B73E3"/>
    <w:rsid w:val="008C2DE2"/>
    <w:rsid w:val="008E4B8C"/>
    <w:rsid w:val="008F19E9"/>
    <w:rsid w:val="00A77404"/>
    <w:rsid w:val="00C66338"/>
    <w:rsid w:val="00CB2C6D"/>
    <w:rsid w:val="00CE37E6"/>
    <w:rsid w:val="00E34492"/>
    <w:rsid w:val="00F701B7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0B9C8"/>
  <w15:chartTrackingRefBased/>
  <w15:docId w15:val="{87DC970A-AF75-46AD-8BE7-2115BA1C3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PG">
    <w:name w:val="PG"/>
    <w:uiPriority w:val="99"/>
    <w:rsid w:val="00172DE0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B7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0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012"/>
  </w:style>
  <w:style w:type="paragraph" w:styleId="Footer">
    <w:name w:val="footer"/>
    <w:basedOn w:val="Normal"/>
    <w:link w:val="FooterChar"/>
    <w:uiPriority w:val="99"/>
    <w:unhideWhenUsed/>
    <w:rsid w:val="000B70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Custom%20Office%20Templates\Template-NameNI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Template-NameNIM.dotm</Template>
  <TotalTime>16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Trianto</dc:creator>
  <cp:keywords/>
  <dc:description/>
  <cp:lastModifiedBy>Trianto Trianto</cp:lastModifiedBy>
  <cp:revision>1</cp:revision>
  <dcterms:created xsi:type="dcterms:W3CDTF">2025-11-01T10:21:00Z</dcterms:created>
  <dcterms:modified xsi:type="dcterms:W3CDTF">2025-11-01T10:37:00Z</dcterms:modified>
</cp:coreProperties>
</file>